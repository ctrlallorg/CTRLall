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2DD0B" w14:textId="77777777" w:rsidR="00165414" w:rsidRDefault="00165414" w:rsidP="00165414">
      <w:r>
        <w:t>Apples</w:t>
      </w:r>
      <w:r>
        <w:tab/>
        <w:t>10</w:t>
      </w:r>
      <w:r>
        <w:tab/>
        <w:t>Sold out</w:t>
      </w:r>
    </w:p>
    <w:p w14:paraId="7776B37B" w14:textId="77777777" w:rsidR="00165414" w:rsidRDefault="00165414" w:rsidP="00165414">
      <w:r>
        <w:t>Bananas</w:t>
      </w:r>
      <w:r>
        <w:tab/>
        <w:t>20</w:t>
      </w:r>
      <w:r>
        <w:tab/>
        <w:t>In stock</w:t>
      </w:r>
    </w:p>
    <w:p w14:paraId="1FD06747" w14:textId="77777777" w:rsidR="00165414" w:rsidRDefault="00165414" w:rsidP="00165414">
      <w:r>
        <w:t>Oranges</w:t>
      </w:r>
      <w:r>
        <w:tab/>
        <w:t>30</w:t>
      </w:r>
      <w:r>
        <w:tab/>
        <w:t>In stock</w:t>
      </w:r>
    </w:p>
    <w:p w14:paraId="1916D05C" w14:textId="77777777" w:rsidR="00165414" w:rsidRDefault="00165414" w:rsidP="00165414"/>
    <w:p w14:paraId="1B440A6D" w14:textId="77777777" w:rsidR="00165414" w:rsidRDefault="00165414" w:rsidP="00165414">
      <w:r>
        <w:t>Apples</w:t>
      </w:r>
    </w:p>
    <w:p w14:paraId="1C50C97F" w14:textId="77777777" w:rsidR="00165414" w:rsidRDefault="00165414" w:rsidP="00165414">
      <w:r>
        <w:t>10</w:t>
      </w:r>
    </w:p>
    <w:p w14:paraId="624ED511" w14:textId="77777777" w:rsidR="00165414" w:rsidRDefault="00165414" w:rsidP="00165414">
      <w:r>
        <w:t>Sold out</w:t>
      </w:r>
    </w:p>
    <w:p w14:paraId="0550D568" w14:textId="77777777" w:rsidR="00165414" w:rsidRDefault="00165414" w:rsidP="00165414">
      <w:r>
        <w:t>Bananas</w:t>
      </w:r>
    </w:p>
    <w:p w14:paraId="09179D4C" w14:textId="77777777" w:rsidR="00165414" w:rsidRDefault="00165414" w:rsidP="00165414">
      <w:r>
        <w:t>20</w:t>
      </w:r>
    </w:p>
    <w:p w14:paraId="69FA2E05" w14:textId="77777777" w:rsidR="00165414" w:rsidRDefault="00165414" w:rsidP="00165414">
      <w:r>
        <w:t>In stock</w:t>
      </w:r>
    </w:p>
    <w:p w14:paraId="3DC4659C" w14:textId="77777777" w:rsidR="00165414" w:rsidRDefault="00165414" w:rsidP="00165414">
      <w:r>
        <w:t>Oranges</w:t>
      </w:r>
    </w:p>
    <w:p w14:paraId="327AEBD0" w14:textId="77777777" w:rsidR="00165414" w:rsidRDefault="00165414" w:rsidP="00165414">
      <w:r>
        <w:t>30</w:t>
      </w:r>
    </w:p>
    <w:p w14:paraId="30B551BF" w14:textId="77777777" w:rsidR="00165414" w:rsidRDefault="00165414" w:rsidP="00165414">
      <w:r>
        <w:t>In stock</w:t>
      </w:r>
    </w:p>
    <w:p w14:paraId="370DD54B" w14:textId="77777777" w:rsidR="00165414" w:rsidRDefault="00165414" w:rsidP="00165414"/>
    <w:p w14:paraId="28BC6DF9" w14:textId="77777777" w:rsidR="00165414" w:rsidRDefault="00165414" w:rsidP="00165414">
      <w:r>
        <w:t>Apples,10,Sold out</w:t>
      </w:r>
    </w:p>
    <w:p w14:paraId="5FD3A71F" w14:textId="77777777" w:rsidR="00165414" w:rsidRDefault="00165414" w:rsidP="00165414">
      <w:r>
        <w:t>Bananas,20,In stock</w:t>
      </w:r>
    </w:p>
    <w:p w14:paraId="55BF3CE8" w14:textId="77777777" w:rsidR="00165414" w:rsidRDefault="00165414" w:rsidP="00165414">
      <w:r>
        <w:t>Oranges,30,In stock</w:t>
      </w:r>
    </w:p>
    <w:p w14:paraId="249078A9" w14:textId="77777777" w:rsidR="00165414" w:rsidRDefault="00165414" w:rsidP="00165414"/>
    <w:p w14:paraId="55719FD8" w14:textId="77777777" w:rsidR="00165414" w:rsidRDefault="00165414" w:rsidP="00165414">
      <w:r>
        <w:t>Apples 10 Sold out</w:t>
      </w:r>
    </w:p>
    <w:p w14:paraId="030E0102" w14:textId="77777777" w:rsidR="00165414" w:rsidRDefault="00165414" w:rsidP="00165414">
      <w:r>
        <w:t>Bananas 20 In stock</w:t>
      </w:r>
    </w:p>
    <w:p w14:paraId="53BB58A0" w14:textId="230FEFE0" w:rsidR="00A97516" w:rsidRPr="00165414" w:rsidRDefault="00165414" w:rsidP="001402F5">
      <w:r>
        <w:t>Oranges 30 In stock</w:t>
      </w:r>
    </w:p>
    <w:sectPr w:rsidR="00A97516" w:rsidRPr="00165414" w:rsidSect="00B65D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183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1BDB3" w14:textId="77777777" w:rsidR="00F11D23" w:rsidRDefault="00F11D23" w:rsidP="00AD1AAA">
      <w:pPr>
        <w:spacing w:after="0" w:line="240" w:lineRule="auto"/>
      </w:pPr>
      <w:r>
        <w:separator/>
      </w:r>
    </w:p>
  </w:endnote>
  <w:endnote w:type="continuationSeparator" w:id="0">
    <w:p w14:paraId="18ED5C1D" w14:textId="77777777" w:rsidR="00F11D23" w:rsidRDefault="00F11D23" w:rsidP="00AD1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CDBC8" w14:textId="77777777" w:rsidR="00490AF1" w:rsidRDefault="00490A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DD584" w14:textId="77777777" w:rsidR="002172E6" w:rsidRPr="00B073F8" w:rsidRDefault="00402F8D" w:rsidP="001402F5">
    <w:pPr>
      <w:pStyle w:val="CtrlAllFooter"/>
    </w:pPr>
    <w:r w:rsidRPr="00B073F8">
      <w:t> © 2026 Ctrl All. All rights reserved. For reuse or licensing inquiries </w:t>
    </w:r>
    <w:r w:rsidR="00E30614">
      <w:t>contact us:</w:t>
    </w:r>
    <w:r w:rsidR="00E30614" w:rsidRPr="00E30614">
      <w:t xml:space="preserve"> </w:t>
    </w:r>
    <w:r w:rsidR="00E30614" w:rsidRPr="00E30614">
      <w:rPr>
        <w:lang w:val="en-US"/>
      </w:rPr>
      <w:t>https://ctrlall.org/contact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818A5" w14:textId="77777777" w:rsidR="00490AF1" w:rsidRDefault="00490A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B295B" w14:textId="77777777" w:rsidR="00F11D23" w:rsidRDefault="00F11D23" w:rsidP="00AD1AAA">
      <w:pPr>
        <w:spacing w:after="0" w:line="240" w:lineRule="auto"/>
      </w:pPr>
      <w:r>
        <w:separator/>
      </w:r>
    </w:p>
  </w:footnote>
  <w:footnote w:type="continuationSeparator" w:id="0">
    <w:p w14:paraId="79FDFF71" w14:textId="77777777" w:rsidR="00F11D23" w:rsidRDefault="00F11D23" w:rsidP="00AD1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7E7C9" w14:textId="77777777" w:rsidR="002172E6" w:rsidRDefault="00000000">
    <w:r>
      <w:rPr>
        <w:noProof/>
      </w:rPr>
      <w:pict w14:anchorId="7B689E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1454" o:spid="_x0000_s1026" type="#_x0000_t75" style="position:absolute;margin-left:0;margin-top:0;width:451.05pt;height:135.3pt;z-index:-251657216;mso-position-horizontal:center;mso-position-horizontal-relative:margin;mso-position-vertical:center;mso-position-vertical-relative:margin" o:allowincell="f">
          <v:imagedata r:id="rId1" o:title="Ctrl All logo copyright blue semi-transparent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1CB68" w14:textId="77777777" w:rsidR="002172E6" w:rsidRDefault="00000000" w:rsidP="001402F5">
    <w:pPr>
      <w:pStyle w:val="CtrlAllWatermark"/>
    </w:pPr>
    <w:r>
      <w:pict w14:anchorId="33C5EC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1455" o:spid="_x0000_s1027" type="#_x0000_t75" style="position:absolute;margin-left:0;margin-top:0;width:451.05pt;height:135.3pt;z-index:-251656192;mso-position-horizontal:center;mso-position-horizontal-relative:margin;mso-position-vertical:center;mso-position-vertical-relative:margin" o:allowincell="f">
          <v:imagedata r:id="rId1" o:title="Ctrl All logo copyright blue semi-transparent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A7D1C" w14:textId="77777777" w:rsidR="002172E6" w:rsidRDefault="00000000">
    <w:r>
      <w:rPr>
        <w:noProof/>
      </w:rPr>
      <w:pict w14:anchorId="2C34B8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1453" o:spid="_x0000_s1025" type="#_x0000_t75" style="position:absolute;margin-left:0;margin-top:0;width:451.05pt;height:135.3pt;z-index:-251658240;mso-position-horizontal:center;mso-position-horizontal-relative:margin;mso-position-vertical:center;mso-position-vertical-relative:margin" o:allowincell="f">
          <v:imagedata r:id="rId1" o:title="Ctrl All logo copyright blue semi-transparent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2ADD"/>
    <w:multiLevelType w:val="multilevel"/>
    <w:tmpl w:val="3C36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F1F8E"/>
    <w:multiLevelType w:val="multilevel"/>
    <w:tmpl w:val="600E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62FFB"/>
    <w:multiLevelType w:val="multilevel"/>
    <w:tmpl w:val="E278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32122"/>
    <w:multiLevelType w:val="multilevel"/>
    <w:tmpl w:val="AE2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F721D"/>
    <w:multiLevelType w:val="multilevel"/>
    <w:tmpl w:val="312E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03CCC"/>
    <w:multiLevelType w:val="multilevel"/>
    <w:tmpl w:val="5FE0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41228"/>
    <w:multiLevelType w:val="multilevel"/>
    <w:tmpl w:val="9ADC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C05AF"/>
    <w:multiLevelType w:val="multilevel"/>
    <w:tmpl w:val="7722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782967">
    <w:abstractNumId w:val="0"/>
  </w:num>
  <w:num w:numId="2" w16cid:durableId="2103455384">
    <w:abstractNumId w:val="2"/>
  </w:num>
  <w:num w:numId="3" w16cid:durableId="854614378">
    <w:abstractNumId w:val="5"/>
  </w:num>
  <w:num w:numId="4" w16cid:durableId="1946114491">
    <w:abstractNumId w:val="7"/>
  </w:num>
  <w:num w:numId="5" w16cid:durableId="1436056735">
    <w:abstractNumId w:val="1"/>
  </w:num>
  <w:num w:numId="6" w16cid:durableId="1842966813">
    <w:abstractNumId w:val="3"/>
  </w:num>
  <w:num w:numId="7" w16cid:durableId="816385320">
    <w:abstractNumId w:val="4"/>
  </w:num>
  <w:num w:numId="8" w16cid:durableId="15365774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414"/>
    <w:rsid w:val="00093E67"/>
    <w:rsid w:val="0013241B"/>
    <w:rsid w:val="001402F5"/>
    <w:rsid w:val="00165414"/>
    <w:rsid w:val="001A480B"/>
    <w:rsid w:val="002172E6"/>
    <w:rsid w:val="00234F3F"/>
    <w:rsid w:val="002406D6"/>
    <w:rsid w:val="002F2F5D"/>
    <w:rsid w:val="00311C09"/>
    <w:rsid w:val="003739B3"/>
    <w:rsid w:val="00402F8D"/>
    <w:rsid w:val="00407ADF"/>
    <w:rsid w:val="00466740"/>
    <w:rsid w:val="00484384"/>
    <w:rsid w:val="00490AF1"/>
    <w:rsid w:val="004A195F"/>
    <w:rsid w:val="004A6EB8"/>
    <w:rsid w:val="004D5218"/>
    <w:rsid w:val="00542BD1"/>
    <w:rsid w:val="00565938"/>
    <w:rsid w:val="005B0733"/>
    <w:rsid w:val="006E4C99"/>
    <w:rsid w:val="006F3CB6"/>
    <w:rsid w:val="00754555"/>
    <w:rsid w:val="008907AC"/>
    <w:rsid w:val="008C512D"/>
    <w:rsid w:val="008E62ED"/>
    <w:rsid w:val="00973DA5"/>
    <w:rsid w:val="009F538B"/>
    <w:rsid w:val="00A01B35"/>
    <w:rsid w:val="00A929CB"/>
    <w:rsid w:val="00A97516"/>
    <w:rsid w:val="00AD1AAA"/>
    <w:rsid w:val="00AE5799"/>
    <w:rsid w:val="00B073F8"/>
    <w:rsid w:val="00B65DE3"/>
    <w:rsid w:val="00B75D66"/>
    <w:rsid w:val="00C97470"/>
    <w:rsid w:val="00D77C9A"/>
    <w:rsid w:val="00DC59E6"/>
    <w:rsid w:val="00E30614"/>
    <w:rsid w:val="00E40CB4"/>
    <w:rsid w:val="00EF2A64"/>
    <w:rsid w:val="00EF7DAE"/>
    <w:rsid w:val="00F11D23"/>
    <w:rsid w:val="00F255E6"/>
    <w:rsid w:val="00FB6CA4"/>
    <w:rsid w:val="00FE169A"/>
    <w:rsid w:val="00FF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45FE7"/>
  <w15:chartTrackingRefBased/>
  <w15:docId w15:val="{69C1CE12-2293-4C4A-9479-3206AB41B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414"/>
  </w:style>
  <w:style w:type="paragraph" w:styleId="Heading1">
    <w:name w:val="heading 1"/>
    <w:basedOn w:val="Normal"/>
    <w:next w:val="Normal"/>
    <w:link w:val="Heading1Char"/>
    <w:uiPriority w:val="9"/>
    <w:qFormat/>
    <w:rsid w:val="00AD1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A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2F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F8D"/>
    <w:rPr>
      <w:color w:val="605E5C"/>
      <w:shd w:val="clear" w:color="auto" w:fill="E1DFDD"/>
    </w:rPr>
  </w:style>
  <w:style w:type="paragraph" w:customStyle="1" w:styleId="CtrlAllFooter">
    <w:name w:val="Ctrl All Footer"/>
    <w:basedOn w:val="Normal"/>
    <w:qFormat/>
    <w:rsid w:val="001402F5"/>
    <w:pPr>
      <w:tabs>
        <w:tab w:val="center" w:pos="4513"/>
        <w:tab w:val="right" w:pos="9026"/>
      </w:tabs>
      <w:spacing w:after="0" w:line="240" w:lineRule="auto"/>
    </w:pPr>
    <w:rPr>
      <w:sz w:val="20"/>
      <w:szCs w:val="20"/>
    </w:rPr>
  </w:style>
  <w:style w:type="paragraph" w:customStyle="1" w:styleId="CtrlAllWatermark">
    <w:name w:val="Ctrl All Watermark"/>
    <w:basedOn w:val="Normal"/>
    <w:qFormat/>
    <w:rsid w:val="001402F5"/>
    <w:pPr>
      <w:tabs>
        <w:tab w:val="center" w:pos="4513"/>
        <w:tab w:val="right" w:pos="9026"/>
      </w:tabs>
      <w:spacing w:after="0" w:line="240" w:lineRule="auto"/>
    </w:pPr>
    <w:rPr>
      <w:noProof/>
    </w:rPr>
  </w:style>
  <w:style w:type="paragraph" w:styleId="Footer">
    <w:name w:val="footer"/>
    <w:basedOn w:val="Normal"/>
    <w:link w:val="FooterChar"/>
    <w:uiPriority w:val="99"/>
    <w:unhideWhenUsed/>
    <w:rsid w:val="00490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ve\Desktop\Ctrl%20All\Exercises\Word\_Exercis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_Exercise Template</Template>
  <TotalTime>0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 All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Williams</dc:creator>
  <cp:keywords/>
  <dc:description>© 2026 Ctrl All. All rights reserved. For reuse or licensing inquiries contact us: https://ctrlall.org/contact</dc:description>
  <cp:lastModifiedBy>Steve Williams</cp:lastModifiedBy>
  <cp:revision>1</cp:revision>
  <dcterms:created xsi:type="dcterms:W3CDTF">2026-04-11T08:02:00Z</dcterms:created>
  <dcterms:modified xsi:type="dcterms:W3CDTF">2026-04-11T08:02:00Z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© 2026 Ctrl All. All rights reserved. For reuse or licensing inquiries contact us: https://ctrlall.org/contact</vt:lpwstr>
  </property>
  <property fmtid="{D5CDD505-2E9C-101B-9397-08002B2CF9AE}" pid="3" name="License">
    <vt:lpwstr>Personal use only</vt:lpwstr>
  </property>
  <property fmtid="{D5CDD505-2E9C-101B-9397-08002B2CF9AE}" pid="4" name="Author">
    <vt:lpwstr>Ctrl All</vt:lpwstr>
  </property>
</Properties>
</file>