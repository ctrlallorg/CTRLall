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C22" w14:textId="625DE73B" w:rsidR="00A97516" w:rsidRDefault="00674030" w:rsidP="001402F5">
      <w:pPr>
        <w:rPr>
          <w:lang w:val="en-US"/>
        </w:rPr>
      </w:pPr>
      <w:r>
        <w:rPr>
          <w:noProof/>
          <w:lang w:val="en-US"/>
        </w:rPr>
        <w:t>My mother</w:t>
      </w:r>
      <w:r w:rsidRPr="006F3CB6">
        <w:rPr>
          <w:noProof/>
          <w:highlight w:val="green"/>
          <w:lang w:val="en-US"/>
        </w:rPr>
        <w:t>-</w:t>
      </w:r>
      <w:r>
        <w:rPr>
          <w:noProof/>
          <w:lang w:val="en-US"/>
        </w:rPr>
        <w:t>in</w:t>
      </w:r>
      <w:r w:rsidRPr="006F3CB6">
        <w:rPr>
          <w:noProof/>
          <w:highlight w:val="green"/>
          <w:lang w:val="en-US"/>
        </w:rPr>
        <w:t>-</w:t>
      </w:r>
      <w:r>
        <w:rPr>
          <w:noProof/>
          <w:lang w:val="en-US"/>
        </w:rPr>
        <w:t>law used</w:t>
      </w:r>
      <w:r>
        <w:rPr>
          <w:lang w:val="en-US"/>
        </w:rPr>
        <w:t xml:space="preserve"> </w:t>
      </w:r>
      <w:r>
        <w:rPr>
          <w:noProof/>
          <w:lang w:val="en-US"/>
        </w:rPr>
        <w:t xml:space="preserve">a shotgun to deal with the </w:t>
      </w:r>
      <w:r w:rsidRPr="00AD1AAA">
        <w:rPr>
          <w:noProof/>
          <w:lang w:val="en-US"/>
        </w:rPr>
        <w:t>burglar</w:t>
      </w:r>
      <w:r>
        <w:rPr>
          <w:noProof/>
          <w:highlight w:val="yellow"/>
          <w:lang w:val="en-US"/>
        </w:rPr>
        <w:t>-</w:t>
      </w:r>
      <w:r>
        <w:rPr>
          <w:noProof/>
          <w:lang w:val="en-US"/>
        </w:rPr>
        <w:t xml:space="preserve">she said it was a </w:t>
      </w:r>
      <w:r>
        <w:rPr>
          <w:noProof/>
          <w:lang w:val="en-US"/>
        </w:rPr>
        <w:br/>
        <w:t>long</w:t>
      </w:r>
      <w:r>
        <w:rPr>
          <w:noProof/>
          <w:highlight w:val="green"/>
          <w:shd w:val="clear" w:color="auto" w:fill="CAEDFB" w:themeFill="accent4" w:themeFillTint="33"/>
          <w:lang w:val="en-US"/>
        </w:rPr>
        <w:t>-</w:t>
      </w:r>
      <w:r>
        <w:rPr>
          <w:noProof/>
          <w:lang w:val="en-US"/>
        </w:rPr>
        <w:t xml:space="preserve">term solution. Her temper was </w:t>
      </w:r>
      <w:r w:rsidRPr="00AD1AAA">
        <w:rPr>
          <w:lang w:val="en-US"/>
        </w:rPr>
        <w:t>known</w:t>
      </w:r>
      <w:r>
        <w:rPr>
          <w:lang w:val="en-US"/>
        </w:rPr>
        <w:t xml:space="preserve"> to the local community. She thought herself very </w:t>
      </w:r>
      <w:r w:rsidRPr="00AD1AAA">
        <w:rPr>
          <w:lang w:val="en-US"/>
        </w:rPr>
        <w:t>level</w:t>
      </w:r>
      <w:r>
        <w:rPr>
          <w:highlight w:val="green"/>
          <w:lang w:val="en-US"/>
        </w:rPr>
        <w:t>-</w:t>
      </w:r>
      <w:r w:rsidRPr="00AD1AAA">
        <w:rPr>
          <w:lang w:val="en-US"/>
        </w:rPr>
        <w:t>headed</w:t>
      </w:r>
      <w:r>
        <w:rPr>
          <w:highlight w:val="yellow"/>
          <w:lang w:val="en-US"/>
        </w:rPr>
        <w:t>-</w:t>
      </w:r>
      <w:r>
        <w:rPr>
          <w:lang w:val="en-US"/>
        </w:rPr>
        <w:t>I thought she could be a little bit more easy</w:t>
      </w:r>
      <w:r>
        <w:rPr>
          <w:highlight w:val="green"/>
          <w:shd w:val="clear" w:color="auto" w:fill="CAEDFB" w:themeFill="accent4" w:themeFillTint="33"/>
          <w:lang w:val="en-US"/>
        </w:rPr>
        <w:t>-</w:t>
      </w:r>
      <w:r w:rsidRPr="001402F5">
        <w:t>going</w:t>
      </w:r>
      <w:r>
        <w:rPr>
          <w:lang w:val="en-US"/>
        </w:rPr>
        <w:t>.</w:t>
      </w:r>
    </w:p>
    <w:sectPr w:rsidR="00A97516" w:rsidSect="00B65D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83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DDC5" w14:textId="77777777" w:rsidR="00EA74CD" w:rsidRDefault="00EA74CD" w:rsidP="00AD1AAA">
      <w:pPr>
        <w:spacing w:after="0" w:line="240" w:lineRule="auto"/>
      </w:pPr>
      <w:r>
        <w:separator/>
      </w:r>
    </w:p>
  </w:endnote>
  <w:endnote w:type="continuationSeparator" w:id="0">
    <w:p w14:paraId="6DA53EC5" w14:textId="77777777" w:rsidR="00EA74CD" w:rsidRDefault="00EA74CD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004E" w14:textId="77777777" w:rsidR="00490AF1" w:rsidRDefault="00490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C5AE" w14:textId="77777777" w:rsidR="002172E6" w:rsidRPr="00B073F8" w:rsidRDefault="00402F8D" w:rsidP="001402F5">
    <w:pPr>
      <w:pStyle w:val="CtrlAllFooter"/>
    </w:pPr>
    <w:r w:rsidRPr="00B073F8">
      <w:t> © 2026 Ctrl All. All rights reserved. For reuse or licensing inquiries </w:t>
    </w:r>
    <w:r w:rsidR="00E30614">
      <w:t>contact us:</w:t>
    </w:r>
    <w:r w:rsidR="00E30614" w:rsidRPr="00E30614">
      <w:t xml:space="preserve"> </w:t>
    </w:r>
    <w:r w:rsidR="00E30614" w:rsidRPr="00E30614">
      <w:rPr>
        <w:lang w:val="en-US"/>
      </w:rPr>
      <w:t>https://ctrlall.org/contact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32F5" w14:textId="77777777" w:rsidR="00490AF1" w:rsidRDefault="00490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FC5B" w14:textId="77777777" w:rsidR="00EA74CD" w:rsidRDefault="00EA74CD" w:rsidP="00AD1AAA">
      <w:pPr>
        <w:spacing w:after="0" w:line="240" w:lineRule="auto"/>
      </w:pPr>
      <w:r>
        <w:separator/>
      </w:r>
    </w:p>
  </w:footnote>
  <w:footnote w:type="continuationSeparator" w:id="0">
    <w:p w14:paraId="75FF5678" w14:textId="77777777" w:rsidR="00EA74CD" w:rsidRDefault="00EA74CD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C067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9F61" w14:textId="77777777" w:rsidR="002172E6" w:rsidRDefault="00000000" w:rsidP="001402F5">
    <w:pPr>
      <w:pStyle w:val="CtrlAllWatermark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77A8" w14:textId="77777777" w:rsidR="002172E6" w:rsidRDefault="00000000"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30"/>
    <w:rsid w:val="00093E67"/>
    <w:rsid w:val="0013241B"/>
    <w:rsid w:val="001402F5"/>
    <w:rsid w:val="001A480B"/>
    <w:rsid w:val="002172E6"/>
    <w:rsid w:val="00234F3F"/>
    <w:rsid w:val="002406D6"/>
    <w:rsid w:val="002F2F5D"/>
    <w:rsid w:val="00311C09"/>
    <w:rsid w:val="003739B3"/>
    <w:rsid w:val="003E0077"/>
    <w:rsid w:val="00402F8D"/>
    <w:rsid w:val="00407ADF"/>
    <w:rsid w:val="00466740"/>
    <w:rsid w:val="00484384"/>
    <w:rsid w:val="00490AF1"/>
    <w:rsid w:val="004A195F"/>
    <w:rsid w:val="004A6EB8"/>
    <w:rsid w:val="004D5218"/>
    <w:rsid w:val="00542BD1"/>
    <w:rsid w:val="00565938"/>
    <w:rsid w:val="005B0733"/>
    <w:rsid w:val="00674030"/>
    <w:rsid w:val="006E4C99"/>
    <w:rsid w:val="006F3CB6"/>
    <w:rsid w:val="008907AC"/>
    <w:rsid w:val="008C512D"/>
    <w:rsid w:val="008E62ED"/>
    <w:rsid w:val="00973DA5"/>
    <w:rsid w:val="009F538B"/>
    <w:rsid w:val="00A01B35"/>
    <w:rsid w:val="00A929CB"/>
    <w:rsid w:val="00A97516"/>
    <w:rsid w:val="00AD1AAA"/>
    <w:rsid w:val="00AE5799"/>
    <w:rsid w:val="00B073F8"/>
    <w:rsid w:val="00B65DE3"/>
    <w:rsid w:val="00B75D66"/>
    <w:rsid w:val="00C97470"/>
    <w:rsid w:val="00D77C9A"/>
    <w:rsid w:val="00DC59E6"/>
    <w:rsid w:val="00E30614"/>
    <w:rsid w:val="00E40CB4"/>
    <w:rsid w:val="00EA74CD"/>
    <w:rsid w:val="00EF2A64"/>
    <w:rsid w:val="00EF7DAE"/>
    <w:rsid w:val="00F255E6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8ADD9"/>
  <w15:chartTrackingRefBased/>
  <w15:docId w15:val="{DEAC4CE3-F6DD-4550-8570-881745CB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030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 All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</cp:revision>
  <dcterms:created xsi:type="dcterms:W3CDTF">2026-04-11T07:58:00Z</dcterms:created>
  <dcterms:modified xsi:type="dcterms:W3CDTF">2026-04-11T07:59:00Z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