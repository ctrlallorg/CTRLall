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9DA6F" w14:textId="1AD97DDA" w:rsidR="00A97516" w:rsidRDefault="007E0BF7" w:rsidP="001402F5">
      <w:pPr>
        <w:rPr>
          <w:lang w:val="en-US"/>
        </w:rPr>
      </w:pPr>
      <w:r>
        <w:rPr>
          <w:noProof/>
          <w:lang w:val="en-US"/>
        </w:rPr>
        <w:t>Lorem ipsum dolor sit amet</w:t>
      </w:r>
      <w:r>
        <w:rPr>
          <w:noProof/>
          <w:shd w:val="clear" w:color="auto" w:fill="FFFF00"/>
          <w:lang w:val="en-US"/>
        </w:rPr>
        <w:t xml:space="preserve"> </w:t>
      </w:r>
      <w:r>
        <w:rPr>
          <w:noProof/>
          <w:lang w:val="en-US"/>
        </w:rPr>
        <w:t>, consectetuer adipiscing elit. Maecenas porttitor congue massa. Fusce posuere, magna sed pulvinar ultricies, purus lectus malesuada libero, sit amet commodo magna eros quis urna</w:t>
      </w:r>
      <w:r>
        <w:rPr>
          <w:noProof/>
          <w:shd w:val="clear" w:color="auto" w:fill="FFFF00"/>
          <w:lang w:val="en-US"/>
        </w:rPr>
        <w:t xml:space="preserve"> </w:t>
      </w:r>
      <w:r>
        <w:rPr>
          <w:noProof/>
          <w:lang w:val="en-US"/>
        </w:rPr>
        <w:t>.</w:t>
      </w:r>
    </w:p>
    <w:sectPr w:rsidR="00A97516" w:rsidSect="00B65D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183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46FF0" w14:textId="77777777" w:rsidR="005C3C41" w:rsidRDefault="005C3C41" w:rsidP="00AD1AAA">
      <w:pPr>
        <w:spacing w:after="0" w:line="240" w:lineRule="auto"/>
      </w:pPr>
      <w:r>
        <w:separator/>
      </w:r>
    </w:p>
  </w:endnote>
  <w:endnote w:type="continuationSeparator" w:id="0">
    <w:p w14:paraId="11EFC2B3" w14:textId="77777777" w:rsidR="005C3C41" w:rsidRDefault="005C3C41" w:rsidP="00AD1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38EFC" w14:textId="77777777" w:rsidR="00490AF1" w:rsidRDefault="00490A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2D9B" w14:textId="77777777" w:rsidR="002172E6" w:rsidRPr="00B073F8" w:rsidRDefault="00402F8D" w:rsidP="001402F5">
    <w:pPr>
      <w:pStyle w:val="CtrlAllFooter"/>
    </w:pPr>
    <w:r w:rsidRPr="00B073F8">
      <w:t> © 2026 Ctrl All. All rights reserved. For reuse or licensing inquiries </w:t>
    </w:r>
    <w:r w:rsidR="00E30614">
      <w:t>contact us:</w:t>
    </w:r>
    <w:r w:rsidR="00E30614" w:rsidRPr="00E30614">
      <w:t xml:space="preserve"> </w:t>
    </w:r>
    <w:r w:rsidR="00E30614" w:rsidRPr="00E30614">
      <w:rPr>
        <w:lang w:val="en-US"/>
      </w:rPr>
      <w:t>https://ctrlall.org/contact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152E8" w14:textId="77777777" w:rsidR="00490AF1" w:rsidRDefault="00490A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9BEDE" w14:textId="77777777" w:rsidR="005C3C41" w:rsidRDefault="005C3C41" w:rsidP="00AD1AAA">
      <w:pPr>
        <w:spacing w:after="0" w:line="240" w:lineRule="auto"/>
      </w:pPr>
      <w:r>
        <w:separator/>
      </w:r>
    </w:p>
  </w:footnote>
  <w:footnote w:type="continuationSeparator" w:id="0">
    <w:p w14:paraId="4C87131D" w14:textId="77777777" w:rsidR="005C3C41" w:rsidRDefault="005C3C41" w:rsidP="00AD1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E23C3" w14:textId="77777777" w:rsidR="002172E6" w:rsidRDefault="00000000">
    <w:r>
      <w:rPr>
        <w:noProof/>
      </w:rPr>
      <w:pict w14:anchorId="7B689E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4" o:spid="_x0000_s1026" type="#_x0000_t75" style="position:absolute;margin-left:0;margin-top:0;width:451.05pt;height:135.3pt;z-index:-251657216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DC698" w14:textId="77777777" w:rsidR="002172E6" w:rsidRDefault="00000000" w:rsidP="001402F5">
    <w:pPr>
      <w:pStyle w:val="CtrlAllWatermark"/>
    </w:pPr>
    <w:r>
      <w:pict w14:anchorId="33C5EC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5" o:spid="_x0000_s1027" type="#_x0000_t75" style="position:absolute;margin-left:0;margin-top:0;width:451.05pt;height:135.3pt;z-index:-251656192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41628" w14:textId="77777777" w:rsidR="002172E6" w:rsidRDefault="00000000">
    <w:r>
      <w:rPr>
        <w:noProof/>
      </w:rPr>
      <w:pict w14:anchorId="2C34B8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3" o:spid="_x0000_s1025" type="#_x0000_t75" style="position:absolute;margin-left:0;margin-top:0;width:451.05pt;height:135.3pt;z-index:-251658240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ADD"/>
    <w:multiLevelType w:val="multilevel"/>
    <w:tmpl w:val="3C3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F1F8E"/>
    <w:multiLevelType w:val="multilevel"/>
    <w:tmpl w:val="600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62FFB"/>
    <w:multiLevelType w:val="multilevel"/>
    <w:tmpl w:val="E278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32122"/>
    <w:multiLevelType w:val="multilevel"/>
    <w:tmpl w:val="AE2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F721D"/>
    <w:multiLevelType w:val="multilevel"/>
    <w:tmpl w:val="312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03CCC"/>
    <w:multiLevelType w:val="multilevel"/>
    <w:tmpl w:val="5FE0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41228"/>
    <w:multiLevelType w:val="multilevel"/>
    <w:tmpl w:val="9AD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C05AF"/>
    <w:multiLevelType w:val="multilevel"/>
    <w:tmpl w:val="7722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782967">
    <w:abstractNumId w:val="0"/>
  </w:num>
  <w:num w:numId="2" w16cid:durableId="2103455384">
    <w:abstractNumId w:val="2"/>
  </w:num>
  <w:num w:numId="3" w16cid:durableId="854614378">
    <w:abstractNumId w:val="5"/>
  </w:num>
  <w:num w:numId="4" w16cid:durableId="1946114491">
    <w:abstractNumId w:val="7"/>
  </w:num>
  <w:num w:numId="5" w16cid:durableId="1436056735">
    <w:abstractNumId w:val="1"/>
  </w:num>
  <w:num w:numId="6" w16cid:durableId="1842966813">
    <w:abstractNumId w:val="3"/>
  </w:num>
  <w:num w:numId="7" w16cid:durableId="816385320">
    <w:abstractNumId w:val="4"/>
  </w:num>
  <w:num w:numId="8" w16cid:durableId="1536577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BF7"/>
    <w:rsid w:val="00073F4B"/>
    <w:rsid w:val="00093E67"/>
    <w:rsid w:val="0013241B"/>
    <w:rsid w:val="001402F5"/>
    <w:rsid w:val="001A480B"/>
    <w:rsid w:val="002172E6"/>
    <w:rsid w:val="00234F3F"/>
    <w:rsid w:val="002406D6"/>
    <w:rsid w:val="002F2F5D"/>
    <w:rsid w:val="00311C09"/>
    <w:rsid w:val="003739B3"/>
    <w:rsid w:val="00402F8D"/>
    <w:rsid w:val="00407ADF"/>
    <w:rsid w:val="00466740"/>
    <w:rsid w:val="00484384"/>
    <w:rsid w:val="00490AF1"/>
    <w:rsid w:val="004A195F"/>
    <w:rsid w:val="004A6EB8"/>
    <w:rsid w:val="004D5218"/>
    <w:rsid w:val="00542BD1"/>
    <w:rsid w:val="00565938"/>
    <w:rsid w:val="005B0733"/>
    <w:rsid w:val="005C3C41"/>
    <w:rsid w:val="006E4C99"/>
    <w:rsid w:val="006F3CB6"/>
    <w:rsid w:val="007E0BF7"/>
    <w:rsid w:val="008907AC"/>
    <w:rsid w:val="008C512D"/>
    <w:rsid w:val="008E62ED"/>
    <w:rsid w:val="00973DA5"/>
    <w:rsid w:val="009F538B"/>
    <w:rsid w:val="00A01B35"/>
    <w:rsid w:val="00A929CB"/>
    <w:rsid w:val="00A97516"/>
    <w:rsid w:val="00AD1AAA"/>
    <w:rsid w:val="00AE5799"/>
    <w:rsid w:val="00B073F8"/>
    <w:rsid w:val="00B65DE3"/>
    <w:rsid w:val="00B75D66"/>
    <w:rsid w:val="00C97470"/>
    <w:rsid w:val="00D77C9A"/>
    <w:rsid w:val="00DC59E6"/>
    <w:rsid w:val="00E30614"/>
    <w:rsid w:val="00E40CB4"/>
    <w:rsid w:val="00EF2A64"/>
    <w:rsid w:val="00EF7DAE"/>
    <w:rsid w:val="00F255E6"/>
    <w:rsid w:val="00FB6CA4"/>
    <w:rsid w:val="00FE169A"/>
    <w:rsid w:val="00FF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D01B6"/>
  <w15:chartTrackingRefBased/>
  <w15:docId w15:val="{0011439F-3207-48D1-9B88-24527BA6F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BF7"/>
  </w:style>
  <w:style w:type="paragraph" w:styleId="Heading1">
    <w:name w:val="heading 1"/>
    <w:basedOn w:val="Normal"/>
    <w:next w:val="Normal"/>
    <w:link w:val="Heading1Char"/>
    <w:uiPriority w:val="9"/>
    <w:qFormat/>
    <w:rsid w:val="00AD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A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F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F8D"/>
    <w:rPr>
      <w:color w:val="605E5C"/>
      <w:shd w:val="clear" w:color="auto" w:fill="E1DFDD"/>
    </w:rPr>
  </w:style>
  <w:style w:type="paragraph" w:customStyle="1" w:styleId="CtrlAllFooter">
    <w:name w:val="Ctrl All Footer"/>
    <w:basedOn w:val="Normal"/>
    <w:qFormat/>
    <w:rsid w:val="001402F5"/>
    <w:pPr>
      <w:tabs>
        <w:tab w:val="center" w:pos="4513"/>
        <w:tab w:val="right" w:pos="9026"/>
      </w:tabs>
      <w:spacing w:after="0" w:line="240" w:lineRule="auto"/>
    </w:pPr>
    <w:rPr>
      <w:sz w:val="20"/>
      <w:szCs w:val="20"/>
    </w:rPr>
  </w:style>
  <w:style w:type="paragraph" w:customStyle="1" w:styleId="CtrlAllWatermark">
    <w:name w:val="Ctrl All Watermark"/>
    <w:basedOn w:val="Normal"/>
    <w:qFormat/>
    <w:rsid w:val="001402F5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paragraph" w:styleId="Footer">
    <w:name w:val="footer"/>
    <w:basedOn w:val="Normal"/>
    <w:link w:val="FooterChar"/>
    <w:uiPriority w:val="99"/>
    <w:unhideWhenUsed/>
    <w:rsid w:val="00490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ve\Desktop\Ctrl%20All\Exercises\Word\_Exercis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_Exercise Template</Template>
  <TotalTime>0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 All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Williams</dc:creator>
  <cp:keywords/>
  <dc:description>© 2026 Ctrl All. All rights reserved. For reuse or licensing inquiries contact us: https://ctrlall.org/contact</dc:description>
  <cp:lastModifiedBy>Steve Williams</cp:lastModifiedBy>
  <cp:revision>1</cp:revision>
  <dcterms:created xsi:type="dcterms:W3CDTF">2026-04-11T08:01:00Z</dcterms:created>
  <dcterms:modified xsi:type="dcterms:W3CDTF">2026-04-11T08:02:00Z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© 2026 Ctrl All. All rights reserved. For reuse or licensing inquiries contact us: https://ctrlall.org/contact</vt:lpwstr>
  </property>
  <property fmtid="{D5CDD505-2E9C-101B-9397-08002B2CF9AE}" pid="3" name="License">
    <vt:lpwstr>Personal use only</vt:lpwstr>
  </property>
  <property fmtid="{D5CDD505-2E9C-101B-9397-08002B2CF9AE}" pid="4" name="Author">
    <vt:lpwstr>Ctrl All</vt:lpwstr>
  </property>
</Properties>
</file>