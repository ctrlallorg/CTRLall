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63CF" w14:textId="77777777" w:rsidR="00B1232C" w:rsidRDefault="00B1232C" w:rsidP="00B1232C">
      <w:pPr>
        <w:rPr>
          <w:noProof/>
          <w:lang w:val="en-US"/>
        </w:rPr>
      </w:pPr>
      <w:r>
        <w:rPr>
          <w:noProof/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A82E5EB" w14:textId="77777777" w:rsidR="00B1232C" w:rsidRDefault="00B1232C" w:rsidP="00B1232C">
      <w:pPr>
        <w:rPr>
          <w:noProof/>
          <w:lang w:val="en-US"/>
        </w:rPr>
      </w:pPr>
    </w:p>
    <w:p w14:paraId="0ABB73E4" w14:textId="77777777" w:rsidR="00B1232C" w:rsidRDefault="00B1232C" w:rsidP="00B1232C">
      <w:pPr>
        <w:rPr>
          <w:noProof/>
          <w:lang w:val="en-US"/>
        </w:rPr>
      </w:pPr>
    </w:p>
    <w:p w14:paraId="5459ADB2" w14:textId="77777777" w:rsidR="00B1232C" w:rsidRDefault="00B1232C" w:rsidP="00B1232C">
      <w:pPr>
        <w:rPr>
          <w:noProof/>
          <w:lang w:val="en-US"/>
        </w:rPr>
      </w:pPr>
      <w:r>
        <w:rPr>
          <w:noProof/>
          <w:lang w:val="en-US"/>
        </w:rPr>
        <w:t>Nunc viverra imperdiet enim. Fusce est. Vivamus a tellus.</w:t>
      </w:r>
    </w:p>
    <w:p w14:paraId="0F696487" w14:textId="77777777" w:rsidR="00B1232C" w:rsidRDefault="00B1232C" w:rsidP="00B1232C">
      <w:pPr>
        <w:rPr>
          <w:noProof/>
          <w:lang w:val="en-US"/>
        </w:rPr>
      </w:pPr>
      <w:r>
        <w:rPr>
          <w:noProof/>
          <w:lang w:val="en-US"/>
        </w:rPr>
        <w:t>Pellentesque habitant morbi tristique senectus et netus et malesuada fames ac turpis egestas. Proin pharetra nonummy pede. Mauris et orci.</w:t>
      </w:r>
    </w:p>
    <w:p w14:paraId="594240DE" w14:textId="77777777" w:rsidR="00B1232C" w:rsidRDefault="00B1232C" w:rsidP="00B1232C">
      <w:pPr>
        <w:rPr>
          <w:noProof/>
          <w:lang w:val="en-US"/>
        </w:rPr>
      </w:pPr>
    </w:p>
    <w:p w14:paraId="5DBF7CD5" w14:textId="77777777" w:rsidR="00B1232C" w:rsidRDefault="00B1232C" w:rsidP="00B1232C">
      <w:pPr>
        <w:rPr>
          <w:noProof/>
          <w:lang w:val="en-US"/>
        </w:rPr>
      </w:pPr>
    </w:p>
    <w:p w14:paraId="1624DEB5" w14:textId="77777777" w:rsidR="00B1232C" w:rsidRDefault="00B1232C" w:rsidP="00B1232C">
      <w:pPr>
        <w:rPr>
          <w:noProof/>
          <w:lang w:val="en-US"/>
        </w:rPr>
      </w:pPr>
      <w:r>
        <w:rPr>
          <w:noProof/>
          <w:lang w:val="en-US"/>
        </w:rPr>
        <w:t>Aenean nec lorem. In porttitor. Donec laoreet nonummy augue.</w:t>
      </w:r>
    </w:p>
    <w:p w14:paraId="1F808BBD" w14:textId="77777777" w:rsidR="00B1232C" w:rsidRDefault="00B1232C" w:rsidP="00B1232C">
      <w:pPr>
        <w:rPr>
          <w:noProof/>
          <w:lang w:val="en-US"/>
        </w:rPr>
      </w:pPr>
    </w:p>
    <w:p w14:paraId="217D9E2A" w14:textId="77777777" w:rsidR="00B1232C" w:rsidRDefault="00B1232C" w:rsidP="00B1232C">
      <w:pPr>
        <w:rPr>
          <w:noProof/>
          <w:lang w:val="en-US"/>
        </w:rPr>
      </w:pPr>
    </w:p>
    <w:p w14:paraId="6B297631" w14:textId="77777777" w:rsidR="00B1232C" w:rsidRDefault="00B1232C" w:rsidP="00B1232C">
      <w:pPr>
        <w:rPr>
          <w:lang w:val="en-US"/>
        </w:rPr>
      </w:pPr>
      <w:r>
        <w:rPr>
          <w:noProof/>
          <w:lang w:val="en-US"/>
        </w:rPr>
        <w:t>Suspendisse dui purus, scelerisque at, vulputate vitae, pretium mattis, nunc. Mauris eget neque at sem venenatis eleifend. Ut nonummy.</w:t>
      </w:r>
    </w:p>
    <w:p w14:paraId="30A813D6" w14:textId="77777777" w:rsidR="00B1232C" w:rsidRDefault="00B1232C" w:rsidP="00B1232C">
      <w:pPr>
        <w:rPr>
          <w:lang w:val="en-US"/>
        </w:rPr>
      </w:pPr>
    </w:p>
    <w:p w14:paraId="3B0DD115" w14:textId="77777777" w:rsidR="00B1232C" w:rsidRDefault="00B1232C" w:rsidP="00B1232C">
      <w:pPr>
        <w:rPr>
          <w:lang w:val="en-US"/>
        </w:rPr>
      </w:pPr>
    </w:p>
    <w:p w14:paraId="1C1AF264" w14:textId="77777777" w:rsidR="00B1232C" w:rsidRDefault="00B1232C" w:rsidP="00B1232C">
      <w:pPr>
        <w:rPr>
          <w:lang w:val="en-US"/>
        </w:rPr>
      </w:pPr>
    </w:p>
    <w:p w14:paraId="50D19F0C" w14:textId="77777777" w:rsidR="00B1232C" w:rsidRDefault="00B1232C" w:rsidP="00B1232C">
      <w:pPr>
        <w:rPr>
          <w:lang w:val="en-US"/>
        </w:rPr>
      </w:pPr>
    </w:p>
    <w:p w14:paraId="14CF7C75" w14:textId="77777777" w:rsidR="00B1232C" w:rsidRPr="009C582C" w:rsidRDefault="00B1232C" w:rsidP="00B1232C">
      <w:pPr>
        <w:rPr>
          <w:lang w:val="en-US"/>
        </w:rPr>
      </w:pPr>
    </w:p>
    <w:p w14:paraId="76E659F6" w14:textId="77777777" w:rsidR="00B1232C" w:rsidRDefault="00B1232C" w:rsidP="00B1232C">
      <w:pPr>
        <w:rPr>
          <w:lang w:val="en-US"/>
        </w:rPr>
      </w:pPr>
    </w:p>
    <w:p w14:paraId="098AB375" w14:textId="77777777" w:rsidR="00A97516" w:rsidRDefault="00A97516" w:rsidP="001402F5">
      <w:pPr>
        <w:rPr>
          <w:lang w:val="en-US"/>
        </w:rPr>
      </w:pPr>
    </w:p>
    <w:sectPr w:rsidR="00A97516" w:rsidSect="00B65D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83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3C34" w14:textId="77777777" w:rsidR="0098553C" w:rsidRDefault="0098553C" w:rsidP="00AD1AAA">
      <w:pPr>
        <w:spacing w:after="0" w:line="240" w:lineRule="auto"/>
      </w:pPr>
      <w:r>
        <w:separator/>
      </w:r>
    </w:p>
  </w:endnote>
  <w:endnote w:type="continuationSeparator" w:id="0">
    <w:p w14:paraId="0951ED6F" w14:textId="77777777" w:rsidR="0098553C" w:rsidRDefault="0098553C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98D4" w14:textId="77777777" w:rsidR="00490AF1" w:rsidRDefault="00490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3062" w14:textId="77777777" w:rsidR="002172E6" w:rsidRPr="00B073F8" w:rsidRDefault="00402F8D" w:rsidP="001402F5">
    <w:pPr>
      <w:pStyle w:val="CtrlAllFooter"/>
    </w:pPr>
    <w:r w:rsidRPr="00B073F8">
      <w:t> © 2026 Ctrl All. All rights reserved. For reuse or licensing inquiries </w:t>
    </w:r>
    <w:r w:rsidR="00E30614">
      <w:t>contact us:</w:t>
    </w:r>
    <w:r w:rsidR="00E30614" w:rsidRPr="00E30614">
      <w:t xml:space="preserve"> </w:t>
    </w:r>
    <w:r w:rsidR="00E30614" w:rsidRPr="00E30614">
      <w:rPr>
        <w:lang w:val="en-US"/>
      </w:rPr>
      <w:t>https://ctrlall.org/contact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3D77" w14:textId="77777777" w:rsidR="00490AF1" w:rsidRDefault="00490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44AA" w14:textId="77777777" w:rsidR="0098553C" w:rsidRDefault="0098553C" w:rsidP="00AD1AAA">
      <w:pPr>
        <w:spacing w:after="0" w:line="240" w:lineRule="auto"/>
      </w:pPr>
      <w:r>
        <w:separator/>
      </w:r>
    </w:p>
  </w:footnote>
  <w:footnote w:type="continuationSeparator" w:id="0">
    <w:p w14:paraId="74343BA7" w14:textId="77777777" w:rsidR="0098553C" w:rsidRDefault="0098553C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5D1B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0E42" w14:textId="77777777" w:rsidR="002172E6" w:rsidRDefault="00000000" w:rsidP="001402F5">
    <w:pPr>
      <w:pStyle w:val="CtrlAllWatermark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21F5" w14:textId="77777777" w:rsidR="002172E6" w:rsidRDefault="00000000"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2C"/>
    <w:rsid w:val="00093E67"/>
    <w:rsid w:val="0013241B"/>
    <w:rsid w:val="001402F5"/>
    <w:rsid w:val="001A480B"/>
    <w:rsid w:val="002172E6"/>
    <w:rsid w:val="00234F3F"/>
    <w:rsid w:val="002406D6"/>
    <w:rsid w:val="002F2F5D"/>
    <w:rsid w:val="00311C09"/>
    <w:rsid w:val="003739B3"/>
    <w:rsid w:val="00402F8D"/>
    <w:rsid w:val="00407ADF"/>
    <w:rsid w:val="00466740"/>
    <w:rsid w:val="00484384"/>
    <w:rsid w:val="00490AF1"/>
    <w:rsid w:val="004A195F"/>
    <w:rsid w:val="004A6EB8"/>
    <w:rsid w:val="004D5218"/>
    <w:rsid w:val="00542BD1"/>
    <w:rsid w:val="00565938"/>
    <w:rsid w:val="005B0733"/>
    <w:rsid w:val="006E4C99"/>
    <w:rsid w:val="006F3CB6"/>
    <w:rsid w:val="008907AC"/>
    <w:rsid w:val="008C512D"/>
    <w:rsid w:val="008E62ED"/>
    <w:rsid w:val="00973DA5"/>
    <w:rsid w:val="0098553C"/>
    <w:rsid w:val="009F538B"/>
    <w:rsid w:val="00A01B35"/>
    <w:rsid w:val="00A929CB"/>
    <w:rsid w:val="00A97516"/>
    <w:rsid w:val="00AD1AAA"/>
    <w:rsid w:val="00AE5799"/>
    <w:rsid w:val="00B073F8"/>
    <w:rsid w:val="00B1232C"/>
    <w:rsid w:val="00B65DE3"/>
    <w:rsid w:val="00B75D66"/>
    <w:rsid w:val="00C97470"/>
    <w:rsid w:val="00D44F69"/>
    <w:rsid w:val="00D77C9A"/>
    <w:rsid w:val="00DC59E6"/>
    <w:rsid w:val="00E30614"/>
    <w:rsid w:val="00E40CB4"/>
    <w:rsid w:val="00EF2A64"/>
    <w:rsid w:val="00EF7DAE"/>
    <w:rsid w:val="00F255E6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1AE32"/>
  <w15:chartTrackingRefBased/>
  <w15:docId w15:val="{0938CE61-C2BB-4019-8F87-C7D1867E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32C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 All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</cp:revision>
  <dcterms:created xsi:type="dcterms:W3CDTF">2026-04-11T08:01:00Z</dcterms:created>
  <dcterms:modified xsi:type="dcterms:W3CDTF">2026-04-11T08:01:00Z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